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18362" w14:textId="77777777" w:rsidR="00471488" w:rsidRPr="00B95118" w:rsidRDefault="00471488" w:rsidP="00471488">
      <w:pPr>
        <w:pStyle w:val="Header"/>
        <w:tabs>
          <w:tab w:val="clear" w:pos="4703"/>
          <w:tab w:val="clear" w:pos="9406"/>
        </w:tabs>
        <w:rPr>
          <w:rFonts w:ascii="Calibri" w:hAnsi="Calibri" w:cs="Calibri"/>
          <w:b/>
          <w:bCs/>
          <w:szCs w:val="22"/>
        </w:rPr>
      </w:pPr>
      <w:bookmarkStart w:id="0" w:name="_Hlk40086184"/>
      <w:r w:rsidRPr="00B95118">
        <w:rPr>
          <w:rFonts w:ascii="Calibri" w:hAnsi="Calibri" w:cs="Calibri"/>
          <w:b/>
          <w:bCs/>
          <w:szCs w:val="22"/>
        </w:rPr>
        <w:t>RADIOCOMMUNI</w:t>
      </w:r>
      <w:r>
        <w:rPr>
          <w:rFonts w:ascii="Calibri" w:hAnsi="Calibri" w:cs="Calibri"/>
          <w:b/>
          <w:bCs/>
          <w:szCs w:val="22"/>
        </w:rPr>
        <w:t>C</w:t>
      </w:r>
      <w:r w:rsidRPr="00B95118">
        <w:rPr>
          <w:rFonts w:ascii="Calibri" w:hAnsi="Calibri" w:cs="Calibri"/>
          <w:b/>
          <w:bCs/>
          <w:szCs w:val="22"/>
        </w:rPr>
        <w:t>ATION BUREAU</w:t>
      </w:r>
    </w:p>
    <w:p w14:paraId="7B8A47A0" w14:textId="4060E867" w:rsidR="00471488" w:rsidRPr="00386CCB" w:rsidRDefault="00471488" w:rsidP="00471488">
      <w:pPr>
        <w:pStyle w:val="Header"/>
        <w:tabs>
          <w:tab w:val="clear" w:pos="4703"/>
          <w:tab w:val="clear" w:pos="9406"/>
        </w:tabs>
        <w:rPr>
          <w:rFonts w:ascii="Calibri" w:hAnsi="Calibri" w:cs="Calibri"/>
          <w:b/>
          <w:bCs/>
          <w:szCs w:val="22"/>
          <w:lang w:eastAsia="zh-CN"/>
        </w:rPr>
      </w:pPr>
      <w:r w:rsidRPr="00B95118">
        <w:rPr>
          <w:rFonts w:ascii="Calibri" w:hAnsi="Calibri" w:cs="Calibri"/>
          <w:b/>
          <w:bCs/>
          <w:szCs w:val="22"/>
        </w:rPr>
        <w:t>SSD/</w:t>
      </w:r>
      <w:r w:rsidR="00386CCB">
        <w:rPr>
          <w:rFonts w:ascii="Calibri" w:hAnsi="Calibri" w:cs="Calibri" w:hint="eastAsia"/>
          <w:b/>
          <w:bCs/>
          <w:szCs w:val="22"/>
          <w:lang w:eastAsia="zh-CN"/>
        </w:rPr>
        <w:t>CSS</w:t>
      </w:r>
    </w:p>
    <w:p w14:paraId="2AAB5882" w14:textId="27C34156" w:rsidR="00F900D4" w:rsidRDefault="00F900D4" w:rsidP="00F900D4">
      <w:pPr>
        <w:pStyle w:val="Header"/>
        <w:tabs>
          <w:tab w:val="clear" w:pos="4703"/>
          <w:tab w:val="clear" w:pos="9406"/>
        </w:tabs>
        <w:spacing w:before="240"/>
        <w:jc w:val="center"/>
        <w:rPr>
          <w:rFonts w:ascii="Calibri" w:hAnsi="Calibri" w:cs="Calibri"/>
          <w:b/>
          <w:bCs/>
          <w:szCs w:val="22"/>
          <w:lang w:eastAsia="zh-CN"/>
        </w:rPr>
      </w:pPr>
      <w:bookmarkStart w:id="1" w:name="bmk_Approval_number"/>
      <w:bookmarkEnd w:id="1"/>
      <w:bookmarkStart w:id="2" w:name="bmk_Approval_date"/>
      <w:bookmarkEnd w:id="2"/>
      <w:r>
        <w:rPr>
          <w:rFonts w:ascii="Calibri" w:hAnsi="Calibri" w:cs="Calibri"/>
          <w:b/>
          <w:bCs/>
          <w:szCs w:val="22"/>
        </w:rPr>
        <w:t>Presented at the 1668</w:t>
      </w:r>
      <w:r>
        <w:rPr>
          <w:rFonts w:ascii="Calibri" w:hAnsi="Calibri" w:cs="Calibri"/>
          <w:b/>
          <w:bCs/>
          <w:vertAlign w:val="superscript"/>
          <w:szCs w:val="22"/>
        </w:rPr>
        <w:t>th</w:t>
      </w:r>
      <w:r>
        <w:rPr>
          <w:rFonts w:ascii="Calibri" w:hAnsi="Calibri" w:cs="Calibri"/>
          <w:b/>
          <w:bCs/>
          <w:szCs w:val="22"/>
        </w:rPr>
        <w:t xml:space="preserve"> meeting on 4 June 2026</w:t>
      </w:r>
    </w:p>
    <w:p w14:paraId="0A6F3B29" w14:textId="77777777" w:rsidR="00F900D4" w:rsidRPr="00B95118" w:rsidRDefault="00F900D4" w:rsidP="00F900D4">
      <w:pPr>
        <w:pStyle w:val="Header"/>
        <w:tabs>
          <w:tab w:val="clear" w:pos="4703"/>
          <w:tab w:val="clear" w:pos="9406"/>
        </w:tabs>
        <w:jc w:val="center"/>
        <w:rPr>
          <w:rFonts w:ascii="Calibri" w:hAnsi="Calibri" w:cs="Calibri"/>
          <w:b/>
          <w:bCs/>
          <w:szCs w:val="22"/>
        </w:rPr>
      </w:pPr>
      <w:r w:rsidRPr="00B95118">
        <w:rPr>
          <w:rFonts w:ascii="Calibri" w:hAnsi="Calibri" w:cs="Calibri"/>
          <w:b/>
          <w:bCs/>
          <w:szCs w:val="22"/>
        </w:rPr>
        <w:t>for approval of the</w:t>
      </w:r>
      <w:r>
        <w:rPr>
          <w:rFonts w:ascii="Calibri" w:hAnsi="Calibri" w:cs="Calibri"/>
          <w:b/>
          <w:bCs/>
          <w:szCs w:val="22"/>
        </w:rPr>
        <w:t xml:space="preserve"> BR</w:t>
      </w:r>
      <w:r w:rsidRPr="00B95118">
        <w:rPr>
          <w:rFonts w:ascii="Calibri" w:hAnsi="Calibri" w:cs="Calibri"/>
          <w:b/>
          <w:bCs/>
          <w:szCs w:val="22"/>
        </w:rPr>
        <w:t xml:space="preserve"> IFIC</w:t>
      </w:r>
    </w:p>
    <w:p w14:paraId="5EB6AB4C" w14:textId="537BE7D0" w:rsidR="00C350AB" w:rsidRPr="00B95118" w:rsidRDefault="002126F0" w:rsidP="00C350AB">
      <w:pPr>
        <w:pStyle w:val="IntenseQuote"/>
        <w:rPr>
          <w:rFonts w:ascii="Calibri" w:hAnsi="Calibri" w:cs="Calibri"/>
          <w:b/>
          <w:bCs/>
          <w:szCs w:val="22"/>
          <w:lang w:eastAsia="zh-CN"/>
        </w:rPr>
      </w:pPr>
      <w:r w:rsidRPr="002126F0">
        <w:rPr>
          <w:rFonts w:ascii="Calibri" w:hAnsi="Calibri" w:cs="Calibri"/>
          <w:b/>
          <w:bCs/>
          <w:szCs w:val="22"/>
        </w:rPr>
        <w:t>UPDATE OF COORDINATION STATUS IN ACCORDANCE WITH</w:t>
      </w:r>
      <w:r>
        <w:rPr>
          <w:rFonts w:ascii="Calibri" w:hAnsi="Calibri" w:cs="Calibri" w:hint="eastAsia"/>
          <w:b/>
          <w:bCs/>
          <w:szCs w:val="22"/>
          <w:lang w:eastAsia="zh-CN"/>
        </w:rPr>
        <w:t xml:space="preserve"> NO.11.41B</w:t>
      </w:r>
      <w:r w:rsidR="00C350AB" w:rsidRPr="00B95118">
        <w:rPr>
          <w:rFonts w:ascii="Calibri" w:hAnsi="Calibri" w:cs="Calibri"/>
          <w:b/>
          <w:bCs/>
          <w:szCs w:val="22"/>
        </w:rPr>
        <w:br/>
      </w:r>
      <w:r w:rsidR="001874EA" w:rsidRPr="001874EA">
        <w:rPr>
          <w:rFonts w:ascii="Calibri" w:hAnsi="Calibri" w:cs="Calibri"/>
          <w:b/>
          <w:bCs/>
          <w:szCs w:val="22"/>
        </w:rPr>
        <w:t>FOR FREQUENCY ASSIGNMENTS RECORDED IN THE</w:t>
      </w:r>
      <w:r w:rsidR="001874EA">
        <w:rPr>
          <w:rFonts w:ascii="Calibri" w:hAnsi="Calibri" w:cs="Calibri" w:hint="eastAsia"/>
          <w:b/>
          <w:bCs/>
          <w:szCs w:val="22"/>
          <w:lang w:eastAsia="zh-CN"/>
        </w:rPr>
        <w:t xml:space="preserve"> MIFR</w:t>
      </w:r>
    </w:p>
    <w:p w14:paraId="78B3F76E" w14:textId="28FB68F8" w:rsidR="00C9300B" w:rsidRPr="00C9300B" w:rsidRDefault="00C9300B" w:rsidP="0074729D">
      <w:pPr>
        <w:pStyle w:val="BodyText"/>
        <w:spacing w:before="120"/>
        <w:ind w:left="737" w:right="737"/>
        <w:jc w:val="both"/>
        <w:rPr>
          <w:rFonts w:ascii="Calibri" w:hAnsi="Calibri" w:cs="Calibri"/>
          <w:szCs w:val="22"/>
        </w:rPr>
      </w:pPr>
      <w:r w:rsidRPr="00C9300B">
        <w:rPr>
          <w:rFonts w:ascii="Calibri" w:hAnsi="Calibri" w:cs="Calibri"/>
          <w:szCs w:val="22"/>
        </w:rPr>
        <w:t xml:space="preserve">The Notifying administrations for the following satellite networks with frequency assignments recorded in the Master Register in accordance with No. </w:t>
      </w:r>
      <w:r w:rsidRPr="00DF2BA0">
        <w:rPr>
          <w:rFonts w:ascii="Calibri" w:hAnsi="Calibri" w:cs="Calibri"/>
          <w:b/>
          <w:bCs/>
          <w:szCs w:val="22"/>
        </w:rPr>
        <w:t>11.41</w:t>
      </w:r>
      <w:r w:rsidRPr="00C9300B">
        <w:rPr>
          <w:rFonts w:ascii="Calibri" w:hAnsi="Calibri" w:cs="Calibri"/>
          <w:szCs w:val="22"/>
        </w:rPr>
        <w:t xml:space="preserve"> have informed the Radiocommunication Bureau of update of the coordination status for the satellite networks with concerned administrations as indicated in </w:t>
      </w:r>
      <w:r w:rsidR="002B5833" w:rsidRPr="00C9300B">
        <w:rPr>
          <w:rFonts w:ascii="Calibri" w:hAnsi="Calibri" w:cs="Calibri"/>
          <w:szCs w:val="22"/>
        </w:rPr>
        <w:t>Table</w:t>
      </w:r>
      <w:r w:rsidRPr="00C9300B">
        <w:rPr>
          <w:rFonts w:ascii="Calibri" w:hAnsi="Calibri" w:cs="Calibri"/>
          <w:szCs w:val="22"/>
        </w:rPr>
        <w:t xml:space="preserve"> 1 below.</w:t>
      </w:r>
    </w:p>
    <w:p w14:paraId="20842B64" w14:textId="3DA060EB" w:rsidR="00C9300B" w:rsidRPr="00C9300B" w:rsidRDefault="00C9300B" w:rsidP="0074729D">
      <w:pPr>
        <w:pStyle w:val="BodyText"/>
        <w:spacing w:before="120"/>
        <w:ind w:left="737" w:right="737"/>
        <w:jc w:val="both"/>
        <w:rPr>
          <w:rFonts w:ascii="Calibri" w:hAnsi="Calibri" w:cs="Calibri"/>
          <w:szCs w:val="22"/>
        </w:rPr>
      </w:pPr>
      <w:r w:rsidRPr="00C9300B">
        <w:rPr>
          <w:rFonts w:ascii="Calibri" w:hAnsi="Calibri" w:cs="Calibri"/>
          <w:szCs w:val="22"/>
        </w:rPr>
        <w:t>The obligation to coordinate with concerned administrations specified in the Radio Regulations having been met or being no longer required, in accordance with No.</w:t>
      </w:r>
      <w:r w:rsidRPr="00DF2BA0">
        <w:rPr>
          <w:rFonts w:ascii="Calibri" w:hAnsi="Calibri" w:cs="Calibri"/>
          <w:b/>
          <w:bCs/>
          <w:szCs w:val="22"/>
        </w:rPr>
        <w:t>11.41B</w:t>
      </w:r>
      <w:r w:rsidRPr="00C9300B">
        <w:rPr>
          <w:rFonts w:ascii="Calibri" w:hAnsi="Calibri" w:cs="Calibri"/>
          <w:szCs w:val="22"/>
        </w:rPr>
        <w:t xml:space="preserve"> the coordination agreement with the concerned administrations will be modified in Column A5/A6 from </w:t>
      </w:r>
      <w:r w:rsidRPr="00DF2BA0">
        <w:rPr>
          <w:rFonts w:ascii="Calibri" w:hAnsi="Calibri" w:cs="Calibri"/>
          <w:b/>
          <w:bCs/>
          <w:szCs w:val="22"/>
        </w:rPr>
        <w:t>11.41</w:t>
      </w:r>
      <w:r w:rsidRPr="00C9300B">
        <w:rPr>
          <w:rFonts w:ascii="Calibri" w:hAnsi="Calibri" w:cs="Calibri"/>
          <w:szCs w:val="22"/>
        </w:rPr>
        <w:t xml:space="preserve">|X| to </w:t>
      </w:r>
      <w:r>
        <w:rPr>
          <w:rFonts w:ascii="Calibri" w:hAnsi="Calibri" w:cs="Calibri"/>
          <w:highlight w:val="yellow"/>
          <w:szCs w:val="22"/>
        </w:rPr>
        <w:t xml:space="preserve">No. </w:t>
      </w:r>
      <w:r>
        <w:rPr>
          <w:rFonts w:ascii="Calibri" w:hAnsi="Calibri" w:cs="Calibri"/>
          <w:b/>
          <w:bCs/>
          <w:highlight w:val="yellow"/>
          <w:szCs w:val="22"/>
        </w:rPr>
        <w:t>9.7</w:t>
      </w:r>
      <w:r>
        <w:rPr>
          <w:rFonts w:ascii="Calibri" w:hAnsi="Calibri" w:cs="Calibri"/>
          <w:highlight w:val="yellow"/>
          <w:szCs w:val="22"/>
        </w:rPr>
        <w:t xml:space="preserve"> |O|</w:t>
      </w:r>
      <w:r>
        <w:rPr>
          <w:rFonts w:ascii="Calibri" w:hAnsi="Calibri" w:cs="Calibri"/>
          <w:highlight w:val="yellow"/>
          <w:szCs w:val="22"/>
        </w:rPr>
        <w:t xml:space="preserve">, </w:t>
      </w:r>
      <w:r>
        <w:rPr>
          <w:rFonts w:ascii="Calibri" w:hAnsi="Calibri" w:cs="Calibri"/>
          <w:highlight w:val="yellow"/>
          <w:szCs w:val="22"/>
        </w:rPr>
        <w:t xml:space="preserve">No. </w:t>
      </w:r>
      <w:r>
        <w:rPr>
          <w:rFonts w:ascii="Calibri" w:hAnsi="Calibri" w:cs="Calibri"/>
          <w:b/>
          <w:bCs/>
          <w:highlight w:val="yellow"/>
          <w:szCs w:val="22"/>
        </w:rPr>
        <w:t>9.13</w:t>
      </w:r>
      <w:r>
        <w:rPr>
          <w:rFonts w:ascii="Calibri" w:hAnsi="Calibri" w:cs="Calibri"/>
          <w:highlight w:val="yellow"/>
          <w:szCs w:val="22"/>
        </w:rPr>
        <w:t xml:space="preserve"> |O|</w:t>
      </w:r>
      <w:r>
        <w:rPr>
          <w:rFonts w:ascii="Calibri" w:hAnsi="Calibri" w:cs="Calibri"/>
          <w:highlight w:val="yellow"/>
          <w:szCs w:val="22"/>
        </w:rPr>
        <w:t xml:space="preserve">, </w:t>
      </w:r>
      <w:r>
        <w:rPr>
          <w:rFonts w:ascii="Calibri" w:hAnsi="Calibri" w:cs="Calibri"/>
          <w:highlight w:val="yellow"/>
          <w:szCs w:val="22"/>
        </w:rPr>
        <w:t xml:space="preserve">No. </w:t>
      </w:r>
      <w:r>
        <w:rPr>
          <w:rFonts w:ascii="Calibri" w:hAnsi="Calibri" w:cs="Calibri"/>
          <w:b/>
          <w:bCs/>
          <w:highlight w:val="yellow"/>
          <w:szCs w:val="22"/>
        </w:rPr>
        <w:t>9.14</w:t>
      </w:r>
      <w:r>
        <w:rPr>
          <w:rFonts w:ascii="Calibri" w:hAnsi="Calibri" w:cs="Calibri"/>
          <w:highlight w:val="yellow"/>
          <w:szCs w:val="22"/>
        </w:rPr>
        <w:t xml:space="preserve"> |O|</w:t>
      </w:r>
      <w:r w:rsidRPr="00C9300B">
        <w:rPr>
          <w:rFonts w:ascii="Calibri" w:hAnsi="Calibri" w:cs="Calibri"/>
          <w:szCs w:val="22"/>
        </w:rPr>
        <w:t xml:space="preserve">or removed from </w:t>
      </w:r>
      <w:r w:rsidRPr="00DF2BA0">
        <w:rPr>
          <w:rFonts w:ascii="Calibri" w:hAnsi="Calibri" w:cs="Calibri"/>
          <w:b/>
          <w:bCs/>
          <w:szCs w:val="22"/>
        </w:rPr>
        <w:t>11.41</w:t>
      </w:r>
      <w:r w:rsidRPr="00C9300B">
        <w:rPr>
          <w:rFonts w:ascii="Calibri" w:hAnsi="Calibri" w:cs="Calibri"/>
          <w:szCs w:val="22"/>
        </w:rPr>
        <w:t xml:space="preserve">|X| respectively, with or without the need to change the findings as shown in the Table 1 below. </w:t>
      </w:r>
    </w:p>
    <w:p w14:paraId="59AD2932" w14:textId="441D1F74" w:rsidR="00C9300B" w:rsidRDefault="00C9300B" w:rsidP="0074729D">
      <w:pPr>
        <w:pStyle w:val="BodyText"/>
        <w:spacing w:before="120"/>
        <w:ind w:left="737" w:right="737"/>
        <w:jc w:val="both"/>
        <w:rPr>
          <w:rFonts w:ascii="Calibri" w:hAnsi="Calibri" w:cs="Calibri"/>
          <w:szCs w:val="22"/>
        </w:rPr>
      </w:pPr>
      <w:r w:rsidRPr="00C9300B">
        <w:rPr>
          <w:rFonts w:ascii="Calibri" w:hAnsi="Calibri" w:cs="Calibri"/>
          <w:szCs w:val="22"/>
        </w:rPr>
        <w:t>These modifications are now ready for publication in Part II-S.</w:t>
      </w:r>
    </w:p>
    <w:p w14:paraId="59783F87" w14:textId="6564EE81" w:rsidR="00775CF7" w:rsidRDefault="00703074" w:rsidP="00703074">
      <w:pPr>
        <w:pStyle w:val="BodyText"/>
        <w:spacing w:before="120"/>
        <w:ind w:left="851" w:right="851"/>
        <w:jc w:val="center"/>
        <w:rPr>
          <w:rFonts w:ascii="Calibri" w:hAnsi="Calibri" w:cs="Calibri"/>
          <w:szCs w:val="22"/>
        </w:rPr>
      </w:pPr>
      <w:r w:rsidRPr="00703074">
        <w:rPr>
          <w:rFonts w:ascii="Calibri" w:hAnsi="Calibri" w:cs="Calibri"/>
          <w:szCs w:val="22"/>
        </w:rPr>
        <w:t>TABLE 1</w:t>
      </w:r>
    </w:p>
    <w:tbl>
      <w:tblPr>
        <w:tblStyle w:val="GridTable4-Accent5"/>
        <w:tblpPr w:leftFromText="141" w:rightFromText="141" w:vertAnchor="text" w:tblpXSpec="center" w:tblpY="1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20" w:firstRow="1" w:lastRow="0" w:firstColumn="0" w:lastColumn="0" w:noHBand="0" w:noVBand="1"/>
      </w:tblPr>
      <w:tblGrid>
        <w:gridCol w:w="1129"/>
        <w:gridCol w:w="709"/>
        <w:gridCol w:w="1701"/>
        <w:gridCol w:w="709"/>
        <w:gridCol w:w="1134"/>
        <w:gridCol w:w="1559"/>
        <w:gridCol w:w="1418"/>
        <w:gridCol w:w="992"/>
        <w:gridCol w:w="709"/>
      </w:tblGrid>
      <w:tr w:rsidR="00FA40CD" w:rsidRPr="00ED5B34" w14:paraId="3C6BD9EE" w14:textId="77777777" w:rsidTr="00BB5B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1"/>
        </w:trPr>
        <w:tc>
          <w:tcPr>
            <w:tcW w:w="112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35B4721D" w14:textId="693D39F6" w:rsidR="00152FBE" w:rsidRPr="00ED5B34" w:rsidRDefault="00C8477B" w:rsidP="0092403D">
            <w:pPr>
              <w:pStyle w:val="Heading2"/>
              <w:spacing w:before="120" w:after="120"/>
              <w:rPr>
                <w:rFonts w:asciiTheme="minorHAnsi" w:hAnsiTheme="minorHAnsi" w:cstheme="minorHAnsi"/>
                <w:b/>
                <w:bCs/>
                <w:caps/>
                <w:sz w:val="20"/>
                <w:szCs w:val="20"/>
                <w:lang w:eastAsia="zh-CN"/>
              </w:rPr>
            </w:pPr>
            <w:r w:rsidRPr="00ED5B34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GB"/>
              </w:rPr>
              <w:t>Notice ID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668A86CB" w14:textId="2075F559" w:rsidR="00152FBE" w:rsidRPr="00ED5B34" w:rsidRDefault="00F215E7" w:rsidP="0092403D">
            <w:pPr>
              <w:pStyle w:val="Heading2"/>
              <w:spacing w:before="120" w:after="120"/>
              <w:rPr>
                <w:rFonts w:asciiTheme="minorHAnsi" w:hAnsiTheme="minorHAnsi" w:cstheme="minorHAnsi"/>
                <w:b/>
                <w:bCs/>
                <w:caps/>
                <w:sz w:val="20"/>
                <w:szCs w:val="20"/>
                <w:lang w:eastAsia="zh-CN"/>
              </w:rPr>
            </w:pPr>
            <w:r w:rsidRPr="00ED5B34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GB"/>
              </w:rPr>
              <w:t>A</w:t>
            </w:r>
            <w:r w:rsidR="00A26A13" w:rsidRPr="00ED5B34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val="en-GB" w:eastAsia="zh-CN"/>
              </w:rPr>
              <w:t>DM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6B6205CA" w14:textId="36168EE5" w:rsidR="00152FBE" w:rsidRPr="00ED5B34" w:rsidRDefault="00ED2334" w:rsidP="00147BF0">
            <w:pPr>
              <w:pStyle w:val="Heading2"/>
              <w:spacing w:before="120" w:after="120"/>
              <w:rPr>
                <w:rFonts w:asciiTheme="minorHAnsi" w:hAnsiTheme="minorHAnsi" w:cstheme="minorHAnsi"/>
                <w:b/>
                <w:bCs/>
                <w:caps/>
                <w:sz w:val="20"/>
                <w:szCs w:val="20"/>
                <w:lang w:eastAsia="zh-CN"/>
              </w:rPr>
            </w:pPr>
            <w:r w:rsidRPr="00ED5B34">
              <w:rPr>
                <w:rFonts w:asciiTheme="minorHAnsi" w:hAnsiTheme="minorHAnsi" w:cstheme="minorHAnsi" w:hint="eastAsia"/>
                <w:b/>
                <w:bCs/>
                <w:color w:val="000000"/>
                <w:sz w:val="20"/>
                <w:szCs w:val="20"/>
                <w:lang w:val="en-GB" w:eastAsia="zh-CN"/>
              </w:rPr>
              <w:t>STATION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2A8513BD" w14:textId="22806A31" w:rsidR="00152FBE" w:rsidRPr="00ED5B34" w:rsidRDefault="0026734D" w:rsidP="0092403D">
            <w:pPr>
              <w:pStyle w:val="Heading2"/>
              <w:spacing w:before="120" w:after="120"/>
              <w:rPr>
                <w:rFonts w:asciiTheme="minorHAnsi" w:hAnsiTheme="minorHAnsi" w:cstheme="minorHAnsi"/>
                <w:b/>
                <w:bCs/>
                <w:caps/>
                <w:sz w:val="20"/>
                <w:szCs w:val="20"/>
                <w:lang w:eastAsia="zh-CN"/>
              </w:rPr>
            </w:pPr>
            <w:r w:rsidRPr="00ED5B34">
              <w:rPr>
                <w:rFonts w:asciiTheme="minorHAnsi" w:hAnsiTheme="minorHAnsi" w:cstheme="minorHAnsi" w:hint="eastAsia"/>
                <w:b/>
                <w:bCs/>
                <w:color w:val="000000"/>
                <w:sz w:val="20"/>
                <w:szCs w:val="20"/>
                <w:lang w:val="en-GB" w:eastAsia="zh-CN"/>
              </w:rPr>
              <w:t>TYPE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4E530F27" w14:textId="75C2084A" w:rsidR="00152FBE" w:rsidRPr="00ED5B34" w:rsidRDefault="00152FBE" w:rsidP="00147BF0">
            <w:pPr>
              <w:pStyle w:val="Heading2"/>
              <w:spacing w:before="120" w:after="120"/>
              <w:rPr>
                <w:rFonts w:asciiTheme="minorHAnsi" w:hAnsiTheme="minorHAnsi" w:cstheme="minorHAnsi"/>
                <w:b/>
                <w:bCs/>
                <w:caps/>
                <w:sz w:val="20"/>
                <w:szCs w:val="20"/>
              </w:rPr>
            </w:pPr>
            <w:r w:rsidRPr="00ED5B34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GB"/>
              </w:rPr>
              <w:t xml:space="preserve">Date of </w:t>
            </w:r>
            <w:r w:rsidR="001210A5" w:rsidRPr="00ED5B34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val="en-GB" w:eastAsia="zh-CN"/>
              </w:rPr>
              <w:t>R</w:t>
            </w:r>
            <w:r w:rsidRPr="00ED5B34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GB"/>
              </w:rPr>
              <w:t>eceipt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63792EAC" w14:textId="7CEBC34A" w:rsidR="00152FBE" w:rsidRPr="00ED5B34" w:rsidRDefault="00ED2334" w:rsidP="0092403D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GB"/>
              </w:rPr>
            </w:pPr>
            <w:r w:rsidRPr="00ED5B34">
              <w:rPr>
                <w:rFonts w:asciiTheme="minorHAnsi" w:hAnsiTheme="minorHAnsi" w:cstheme="minorHAnsi" w:hint="eastAsia"/>
                <w:color w:val="000000"/>
                <w:sz w:val="20"/>
                <w:szCs w:val="20"/>
                <w:lang w:val="en-GB" w:eastAsia="zh-CN"/>
              </w:rPr>
              <w:t>ADM</w:t>
            </w:r>
            <w:r w:rsidR="00152FBE" w:rsidRPr="00ED5B3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GB"/>
              </w:rPr>
              <w:t xml:space="preserve"> Coordination completed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61369852" w14:textId="17A0550E" w:rsidR="0092403D" w:rsidRPr="00ED5B34" w:rsidRDefault="0026734D" w:rsidP="0092403D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  <w:lang w:val="en-GB" w:eastAsia="zh-CN"/>
              </w:rPr>
            </w:pPr>
            <w:r w:rsidRPr="00ED5B34">
              <w:rPr>
                <w:rFonts w:asciiTheme="minorHAnsi" w:hAnsiTheme="minorHAnsi" w:cstheme="minorHAnsi" w:hint="eastAsia"/>
                <w:color w:val="000000"/>
                <w:sz w:val="20"/>
                <w:szCs w:val="20"/>
                <w:lang w:val="en-GB" w:eastAsia="zh-CN"/>
              </w:rPr>
              <w:t>ADM</w:t>
            </w:r>
            <w:r w:rsidR="00152FBE" w:rsidRPr="00ED5B3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GB"/>
              </w:rPr>
              <w:t xml:space="preserve"> Coordination</w:t>
            </w:r>
          </w:p>
          <w:p w14:paraId="3B005EB7" w14:textId="067E75EF" w:rsidR="00152FBE" w:rsidRPr="00ED5B34" w:rsidRDefault="00152FBE" w:rsidP="0092403D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GB"/>
              </w:rPr>
            </w:pPr>
            <w:r w:rsidRPr="00ED5B3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GB"/>
              </w:rPr>
              <w:t>no longer required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183E7158" w14:textId="2A7822E5" w:rsidR="00152FBE" w:rsidRPr="00ED5B34" w:rsidRDefault="00152FBE" w:rsidP="0092403D">
            <w:pPr>
              <w:pStyle w:val="Heading2"/>
              <w:spacing w:before="120" w:after="120"/>
              <w:rPr>
                <w:rFonts w:asciiTheme="minorHAnsi" w:hAnsiTheme="minorHAnsi" w:cstheme="minorHAnsi"/>
                <w:b/>
                <w:bCs/>
                <w:caps/>
                <w:sz w:val="20"/>
                <w:szCs w:val="20"/>
              </w:rPr>
            </w:pPr>
            <w:r w:rsidRPr="00ED5B34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GB"/>
              </w:rPr>
              <w:t>Findings review required (13A)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2E8EEECC" w14:textId="16B4DAC4" w:rsidR="00152FBE" w:rsidRPr="00ED5B34" w:rsidRDefault="00152FBE" w:rsidP="0092403D">
            <w:pPr>
              <w:pStyle w:val="Heading2"/>
              <w:spacing w:before="120" w:after="120"/>
              <w:rPr>
                <w:rFonts w:asciiTheme="minorHAnsi" w:hAnsiTheme="minorHAnsi" w:cstheme="minorHAnsi"/>
                <w:b/>
                <w:bCs/>
                <w:caps/>
                <w:sz w:val="20"/>
                <w:szCs w:val="20"/>
                <w:lang w:eastAsia="zh-CN"/>
              </w:rPr>
            </w:pPr>
            <w:r w:rsidRPr="00ED5B34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GB"/>
              </w:rPr>
              <w:t>11.41 still exist</w:t>
            </w:r>
          </w:p>
        </w:tc>
      </w:tr>
      <w:tr w:rsidR="00BB5B96" w:rsidRPr="00ED5B34" w14:paraId="760B5757" w14:textId="77777777" w:rsidTr="00B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tcW w:w="1129" w:type="dxa"/>
            <w:tcBorders>
              <w:top w:val="single" w:sz="4" w:space="0" w:color="auto"/>
            </w:tcBorders>
            <w:vAlign w:val="center"/>
          </w:tcPr>
          <w:p w14:paraId="32D69CDA" w14:textId="301850AA" w:rsidR="00152FBE" w:rsidRPr="00ED5B34" w:rsidRDefault="006D3E13" w:rsidP="00152FB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303500417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6E4C1CCD" w14:textId="7FB79F3B" w:rsidR="00152FBE" w:rsidRPr="00ED5B34" w:rsidRDefault="00544223" w:rsidP="00152FBE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z w:val="20"/>
                <w:szCs w:val="20"/>
                <w:lang w:eastAsia="zh-CN"/>
              </w:rPr>
              <w:t>CHN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8F9DADB" w14:textId="6219517F" w:rsidR="00152FBE" w:rsidRPr="00ED5B34" w:rsidRDefault="00C71DA6" w:rsidP="00147BF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COMPASS-80E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244E0377" w14:textId="33769200" w:rsidR="00152FBE" w:rsidRPr="00ED5B34" w:rsidRDefault="0026734D" w:rsidP="00152FBE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z w:val="20"/>
                <w:szCs w:val="20"/>
                <w:lang w:eastAsia="zh-CN"/>
              </w:rPr>
              <w:t>G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5FE7A21A" w14:textId="77E94050" w:rsidR="00152FBE" w:rsidRPr="00ED5B34" w:rsidRDefault="00727073" w:rsidP="00147BF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22.05.2026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5442B049" w14:textId="465620CB" w:rsidR="00152FBE" w:rsidRPr="00ED5B34" w:rsidRDefault="00C71DA6" w:rsidP="00152FBE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z w:val="20"/>
                <w:szCs w:val="20"/>
                <w:lang w:eastAsia="zh-CN"/>
              </w:rPr>
              <w:t>ARS, B, CYP, G, HOL, ISR, LUX, MCO, MLA, QAT, RUS, S, SLM, SNG, THA, UAE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1D71CF7E" w14:textId="75C09368" w:rsidR="00152FBE" w:rsidRPr="00ED5B34" w:rsidRDefault="00152FBE" w:rsidP="00152FB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0077CB5F" w14:textId="296ADF2F" w:rsidR="00152FBE" w:rsidRPr="00ED5B34" w:rsidRDefault="00ED5B34" w:rsidP="00152FBE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z w:val="20"/>
                <w:szCs w:val="20"/>
                <w:lang w:eastAsia="zh-CN"/>
              </w:rPr>
              <w:t/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2A00A6CA" w14:textId="422711E1" w:rsidR="00152FBE" w:rsidRPr="00ED5B34" w:rsidRDefault="00ED5B34" w:rsidP="00152FBE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z w:val="20"/>
                <w:szCs w:val="20"/>
                <w:lang w:eastAsia="zh-CN"/>
              </w:rPr>
              <w:t>YES</w:t>
            </w:r>
          </w:p>
        </w:tc>
      </w:tr>
    </w:tbl>
    <w:p w14:paraId="678A6EB0" w14:textId="2692CE9D" w:rsidR="00C350AB" w:rsidRDefault="00C350AB" w:rsidP="00C350AB">
      <w:pPr>
        <w:rPr>
          <w:rFonts w:ascii="Calibri" w:hAnsi="Calibri" w:cs="Calibri"/>
          <w:szCs w:val="22"/>
        </w:rPr>
      </w:pPr>
    </w:p>
    <w:p w14:paraId="1FC29327" w14:textId="77777777" w:rsidR="00CC02AC" w:rsidRDefault="00CC02AC" w:rsidP="00C350AB">
      <w:pPr>
        <w:rPr>
          <w:rFonts w:ascii="Calibri" w:hAnsi="Calibri" w:cs="Calibri"/>
          <w:szCs w:val="22"/>
        </w:rPr>
      </w:pPr>
    </w:p>
    <w:p w14:paraId="38B1BB8F" w14:textId="77777777" w:rsidR="008F34F3" w:rsidRDefault="008F34F3" w:rsidP="00C350AB">
      <w:pPr>
        <w:rPr>
          <w:rFonts w:ascii="Calibri" w:hAnsi="Calibri" w:cs="Calibri"/>
          <w:szCs w:val="22"/>
        </w:rPr>
      </w:pPr>
    </w:p>
    <w:p w14:paraId="4CD21468" w14:textId="77777777" w:rsidR="008F34F3" w:rsidRDefault="008F34F3" w:rsidP="00C350AB">
      <w:pPr>
        <w:rPr>
          <w:rFonts w:ascii="Calibri" w:hAnsi="Calibri" w:cs="Calibri"/>
          <w:szCs w:val="22"/>
        </w:rPr>
      </w:pPr>
    </w:p>
    <w:tbl>
      <w:tblPr>
        <w:tblStyle w:val="TableGrid"/>
        <w:tblpPr w:leftFromText="180" w:rightFromText="180" w:vertAnchor="text" w:horzAnchor="margin" w:tblpX="284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3"/>
      </w:tblGrid>
      <w:tr w:rsidR="00EF2EFB" w:rsidRPr="007C1673" w14:paraId="07FFACE1" w14:textId="77777777" w:rsidTr="008F34F3">
        <w:trPr>
          <w:trHeight w:val="269"/>
        </w:trPr>
        <w:tc>
          <w:tcPr>
            <w:tcW w:w="2523" w:type="dxa"/>
          </w:tcPr>
          <w:p w14:paraId="3AC08D76" w14:textId="405BCFAE" w:rsidR="00EF2EFB" w:rsidRPr="007C1673" w:rsidRDefault="00391A90" w:rsidP="008F34F3">
            <w:pPr>
              <w:pStyle w:val="BodyText"/>
              <w:spacing w:before="120"/>
              <w:ind w:right="851"/>
              <w:rPr>
                <w:rFonts w:ascii="Calibri" w:hAnsi="Calibri" w:cs="Calibri"/>
                <w:lang w:val="fr-FR"/>
              </w:rPr>
            </w:pPr>
            <w:r w:rsidRPr="00391A90">
              <w:rPr>
                <w:rFonts w:ascii="Calibri" w:hAnsi="Calibri" w:cs="Calibri"/>
                <w:szCs w:val="22"/>
              </w:rPr>
              <w:t>AV/CCL/HF/KA</w:t>
            </w:r>
          </w:p>
        </w:tc>
      </w:tr>
      <w:tr w:rsidR="00EF2EFB" w14:paraId="3E3A4762" w14:textId="77777777" w:rsidTr="008F34F3">
        <w:trPr>
          <w:trHeight w:val="279"/>
        </w:trPr>
        <w:tc>
          <w:tcPr>
            <w:tcW w:w="2523" w:type="dxa"/>
          </w:tcPr>
          <w:p w14:paraId="7697F260" w14:textId="30364A0C" w:rsidR="00EF2EFB" w:rsidRPr="007C1673" w:rsidRDefault="00CC02AC" w:rsidP="008F34F3">
            <w:pPr>
              <w:rPr>
                <w:rFonts w:ascii="Calibri" w:hAnsi="Calibri" w:cs="Calibri"/>
                <w:lang w:eastAsia="zh-CN"/>
              </w:rPr>
            </w:pPr>
            <w:bookmarkStart w:id="3" w:name="bmk_Doc_date"/>
            <w:bookmarkEnd w:id="3"/>
            <w:r>
              <w:rPr>
                <w:rFonts w:ascii="Calibri" w:hAnsi="Calibri" w:cs="Calibri" w:hint="eastAsia"/>
                <w:lang w:eastAsia="zh-CN"/>
              </w:rPr>
              <w:t>23</w:t>
            </w:r>
            <w:r w:rsidR="00EF2EFB" w:rsidRPr="007C1673">
              <w:rPr>
                <w:rFonts w:ascii="Calibri" w:hAnsi="Calibri" w:cs="Calibri"/>
              </w:rPr>
              <w:t>.0</w:t>
            </w:r>
            <w:r>
              <w:rPr>
                <w:rFonts w:ascii="Calibri" w:hAnsi="Calibri" w:cs="Calibri" w:hint="eastAsia"/>
                <w:lang w:eastAsia="zh-CN"/>
              </w:rPr>
              <w:t>9</w:t>
            </w:r>
            <w:r w:rsidR="00EF2EFB" w:rsidRPr="007C1673">
              <w:rPr>
                <w:rFonts w:ascii="Calibri" w:hAnsi="Calibri" w:cs="Calibri"/>
              </w:rPr>
              <w:t>.202</w:t>
            </w:r>
            <w:r w:rsidR="002B5833">
              <w:rPr>
                <w:rFonts w:ascii="Calibri" w:hAnsi="Calibri" w:cs="Calibri" w:hint="eastAsia"/>
                <w:lang w:eastAsia="zh-CN"/>
              </w:rPr>
              <w:t>5</w:t>
            </w:r>
          </w:p>
        </w:tc>
      </w:tr>
    </w:tbl>
    <w:p w14:paraId="44C55551" w14:textId="77777777" w:rsidR="00C350AB" w:rsidRDefault="00C350AB" w:rsidP="00C350AB">
      <w:pPr>
        <w:rPr>
          <w:rFonts w:ascii="Calibri" w:hAnsi="Calibri" w:cs="Calibri"/>
          <w:szCs w:val="22"/>
        </w:rPr>
      </w:pPr>
    </w:p>
    <w:p w14:paraId="0762445E" w14:textId="77777777" w:rsidR="0001785A" w:rsidRPr="000A5D4E" w:rsidRDefault="0001785A" w:rsidP="003859C6">
      <w:pPr>
        <w:rPr>
          <w:rFonts w:ascii="Calibri" w:hAnsi="Calibri" w:cs="Calibri"/>
          <w:sz w:val="20"/>
          <w:szCs w:val="22"/>
        </w:rPr>
      </w:pPr>
      <w:bookmarkStart w:id="4" w:name="bmk_Doc_signature"/>
      <w:bookmarkStart w:id="5" w:name="_Hlk40086369"/>
      <w:bookmarkEnd w:id="0"/>
      <w:bookmarkEnd w:id="4"/>
      <w:bookmarkEnd w:id="5"/>
    </w:p>
    <w:sectPr w:rsidR="0001785A" w:rsidRPr="000A5D4E" w:rsidSect="00566405">
      <w:footerReference w:type="default" r:id="rId8"/>
      <w:pgSz w:w="11907" w:h="16840"/>
      <w:pgMar w:top="851" w:right="567" w:bottom="851" w:left="567" w:header="680" w:footer="284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6B994" w14:textId="77777777" w:rsidR="006D3F66" w:rsidRDefault="006D3F66">
      <w:r>
        <w:separator/>
      </w:r>
    </w:p>
  </w:endnote>
  <w:endnote w:type="continuationSeparator" w:id="0">
    <w:p w14:paraId="35A23D7C" w14:textId="77777777" w:rsidR="006D3F66" w:rsidRDefault="006D3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F29D0" w14:textId="75CB7C66" w:rsidR="00595B70" w:rsidRDefault="007C1673">
    <w:r>
      <w:ptab w:relativeTo="margin" w:alignment="left" w:leader="none"/>
    </w:r>
    <w:r>
      <w:rPr>
        <w:b/>
        <w:bCs/>
      </w:rPr>
      <w:t xml:space="preserve">D </w:t>
    </w:r>
    <w:r w:rsidR="00945C60">
      <w:rPr>
        <w:rFonts w:hint="eastAsia"/>
        <w:b/>
        <w:bCs/>
        <w:lang w:eastAsia="zh-CN"/>
      </w:rPr>
      <w:t>7</w:t>
    </w:r>
    <w:r w:rsidR="00D04EA4">
      <w:rPr>
        <w:b/>
        <w:bCs/>
        <w:lang w:eastAsia="zh-CN"/>
      </w:rPr>
      <w:t>2317</w:t>
    </w:r>
    <w:r>
      <w:ptab w:relativeTo="margin" w:alignment="center" w:leader="none"/>
    </w:r>
    <w:r w:rsidR="00C91E66">
      <w:rPr>
        <w:rFonts w:hint="eastAsia"/>
        <w:b/>
        <w:bCs/>
        <w:lang w:eastAsia="zh-CN"/>
      </w:rPr>
      <w:t>No.11.41B</w:t>
    </w:r>
    <w:r>
      <w:ptab w:relativeTo="margin" w:alignment="right" w:leader="none"/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b/>
        <w:bCs/>
      </w:rPr>
      <w:t>/</w:t>
    </w:r>
    <w: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4F641" w14:textId="77777777" w:rsidR="006D3F66" w:rsidRDefault="006D3F66">
      <w:r>
        <w:separator/>
      </w:r>
    </w:p>
  </w:footnote>
  <w:footnote w:type="continuationSeparator" w:id="0">
    <w:p w14:paraId="2671EA44" w14:textId="77777777" w:rsidR="006D3F66" w:rsidRDefault="006D3F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700BD"/>
    <w:multiLevelType w:val="hybridMultilevel"/>
    <w:tmpl w:val="C29C89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BED114E"/>
    <w:multiLevelType w:val="hybridMultilevel"/>
    <w:tmpl w:val="402A000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53A060D0"/>
    <w:multiLevelType w:val="hybridMultilevel"/>
    <w:tmpl w:val="60C835A8"/>
    <w:lvl w:ilvl="0" w:tplc="AEF80EB8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752699317">
    <w:abstractNumId w:val="0"/>
  </w:num>
  <w:num w:numId="2" w16cid:durableId="110898532">
    <w:abstractNumId w:val="1"/>
  </w:num>
  <w:num w:numId="3" w16cid:durableId="378289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fr-CH" w:vendorID="9" w:dllVersion="512" w:checkStyle="1"/>
  <w:activeWritingStyle w:appName="MSWord" w:lang="fr-FR" w:vendorID="9" w:dllVersion="512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9AE"/>
    <w:rsid w:val="0000386F"/>
    <w:rsid w:val="0000714F"/>
    <w:rsid w:val="00016B8B"/>
    <w:rsid w:val="000171E0"/>
    <w:rsid w:val="00017342"/>
    <w:rsid w:val="0001785A"/>
    <w:rsid w:val="00023979"/>
    <w:rsid w:val="000336B5"/>
    <w:rsid w:val="000430D7"/>
    <w:rsid w:val="00071247"/>
    <w:rsid w:val="0007392B"/>
    <w:rsid w:val="00097BD6"/>
    <w:rsid w:val="000A5D4E"/>
    <w:rsid w:val="000C6FFE"/>
    <w:rsid w:val="000D5938"/>
    <w:rsid w:val="000E7F27"/>
    <w:rsid w:val="001210A5"/>
    <w:rsid w:val="00131048"/>
    <w:rsid w:val="001314A6"/>
    <w:rsid w:val="0013781D"/>
    <w:rsid w:val="00143B36"/>
    <w:rsid w:val="00147BF0"/>
    <w:rsid w:val="00152FBE"/>
    <w:rsid w:val="001829D8"/>
    <w:rsid w:val="001829FD"/>
    <w:rsid w:val="001874EA"/>
    <w:rsid w:val="001A5128"/>
    <w:rsid w:val="001B379F"/>
    <w:rsid w:val="001C64EF"/>
    <w:rsid w:val="001E08C3"/>
    <w:rsid w:val="001F2910"/>
    <w:rsid w:val="00205317"/>
    <w:rsid w:val="002126F0"/>
    <w:rsid w:val="002178AF"/>
    <w:rsid w:val="00217B4D"/>
    <w:rsid w:val="0022267A"/>
    <w:rsid w:val="0023232E"/>
    <w:rsid w:val="00234138"/>
    <w:rsid w:val="00250F8C"/>
    <w:rsid w:val="0026734D"/>
    <w:rsid w:val="002807E8"/>
    <w:rsid w:val="002B5833"/>
    <w:rsid w:val="002C4158"/>
    <w:rsid w:val="002E1E18"/>
    <w:rsid w:val="003024B2"/>
    <w:rsid w:val="00333D2F"/>
    <w:rsid w:val="00350BFC"/>
    <w:rsid w:val="0035756C"/>
    <w:rsid w:val="00362431"/>
    <w:rsid w:val="0037005E"/>
    <w:rsid w:val="0038406A"/>
    <w:rsid w:val="003859C6"/>
    <w:rsid w:val="00386CCB"/>
    <w:rsid w:val="00391A90"/>
    <w:rsid w:val="003C79F0"/>
    <w:rsid w:val="0040056A"/>
    <w:rsid w:val="00410BC7"/>
    <w:rsid w:val="00422318"/>
    <w:rsid w:val="0045018C"/>
    <w:rsid w:val="00455E7A"/>
    <w:rsid w:val="00460C28"/>
    <w:rsid w:val="00471488"/>
    <w:rsid w:val="004A125B"/>
    <w:rsid w:val="004A5002"/>
    <w:rsid w:val="004B72ED"/>
    <w:rsid w:val="004D2AA2"/>
    <w:rsid w:val="004F084A"/>
    <w:rsid w:val="00507CEA"/>
    <w:rsid w:val="005114D2"/>
    <w:rsid w:val="00514A2A"/>
    <w:rsid w:val="00544223"/>
    <w:rsid w:val="00566405"/>
    <w:rsid w:val="005679DD"/>
    <w:rsid w:val="005815F5"/>
    <w:rsid w:val="0059083A"/>
    <w:rsid w:val="00595B70"/>
    <w:rsid w:val="00596DB9"/>
    <w:rsid w:val="005B66FB"/>
    <w:rsid w:val="0062388C"/>
    <w:rsid w:val="00625B22"/>
    <w:rsid w:val="006413A0"/>
    <w:rsid w:val="00650479"/>
    <w:rsid w:val="0066381B"/>
    <w:rsid w:val="0067723E"/>
    <w:rsid w:val="00691209"/>
    <w:rsid w:val="006A157B"/>
    <w:rsid w:val="006D3E13"/>
    <w:rsid w:val="006D3F66"/>
    <w:rsid w:val="006E1556"/>
    <w:rsid w:val="006E1DB5"/>
    <w:rsid w:val="006F1D3E"/>
    <w:rsid w:val="006F2641"/>
    <w:rsid w:val="006F57DC"/>
    <w:rsid w:val="00703074"/>
    <w:rsid w:val="00727073"/>
    <w:rsid w:val="00730036"/>
    <w:rsid w:val="00737A93"/>
    <w:rsid w:val="0074729D"/>
    <w:rsid w:val="00772E19"/>
    <w:rsid w:val="00775CF7"/>
    <w:rsid w:val="00787D42"/>
    <w:rsid w:val="007915F5"/>
    <w:rsid w:val="007B79C7"/>
    <w:rsid w:val="007C1673"/>
    <w:rsid w:val="007C2C4D"/>
    <w:rsid w:val="007C5E53"/>
    <w:rsid w:val="007C6EB2"/>
    <w:rsid w:val="008029AE"/>
    <w:rsid w:val="00814EDE"/>
    <w:rsid w:val="00826542"/>
    <w:rsid w:val="00830F1F"/>
    <w:rsid w:val="00832538"/>
    <w:rsid w:val="008628CF"/>
    <w:rsid w:val="00864EC1"/>
    <w:rsid w:val="00876D53"/>
    <w:rsid w:val="00884EEA"/>
    <w:rsid w:val="00895DC3"/>
    <w:rsid w:val="008A4D76"/>
    <w:rsid w:val="008F34F3"/>
    <w:rsid w:val="008F5765"/>
    <w:rsid w:val="009042DE"/>
    <w:rsid w:val="009139E6"/>
    <w:rsid w:val="0092403D"/>
    <w:rsid w:val="00936567"/>
    <w:rsid w:val="00945C60"/>
    <w:rsid w:val="00977519"/>
    <w:rsid w:val="00982712"/>
    <w:rsid w:val="00993673"/>
    <w:rsid w:val="009B1BB3"/>
    <w:rsid w:val="009C5BF6"/>
    <w:rsid w:val="009C6E20"/>
    <w:rsid w:val="009E67AC"/>
    <w:rsid w:val="009E7E0F"/>
    <w:rsid w:val="00A177B3"/>
    <w:rsid w:val="00A22330"/>
    <w:rsid w:val="00A26A13"/>
    <w:rsid w:val="00A27BE8"/>
    <w:rsid w:val="00A36298"/>
    <w:rsid w:val="00A369E8"/>
    <w:rsid w:val="00A47792"/>
    <w:rsid w:val="00A51F5F"/>
    <w:rsid w:val="00A5525A"/>
    <w:rsid w:val="00A8189A"/>
    <w:rsid w:val="00A9040E"/>
    <w:rsid w:val="00A918E3"/>
    <w:rsid w:val="00AA4FDE"/>
    <w:rsid w:val="00AA6294"/>
    <w:rsid w:val="00AB1BEA"/>
    <w:rsid w:val="00AC577C"/>
    <w:rsid w:val="00AE39A2"/>
    <w:rsid w:val="00AF4698"/>
    <w:rsid w:val="00B43C75"/>
    <w:rsid w:val="00B66B40"/>
    <w:rsid w:val="00B72905"/>
    <w:rsid w:val="00B75337"/>
    <w:rsid w:val="00B77ED2"/>
    <w:rsid w:val="00B95118"/>
    <w:rsid w:val="00BA251E"/>
    <w:rsid w:val="00BA4EF2"/>
    <w:rsid w:val="00BA6A23"/>
    <w:rsid w:val="00BA73B9"/>
    <w:rsid w:val="00BB5B96"/>
    <w:rsid w:val="00BC0C58"/>
    <w:rsid w:val="00BC0E7B"/>
    <w:rsid w:val="00BC2E91"/>
    <w:rsid w:val="00C350AB"/>
    <w:rsid w:val="00C552DD"/>
    <w:rsid w:val="00C71DA6"/>
    <w:rsid w:val="00C77C24"/>
    <w:rsid w:val="00C84153"/>
    <w:rsid w:val="00C8477B"/>
    <w:rsid w:val="00C91E66"/>
    <w:rsid w:val="00C9300B"/>
    <w:rsid w:val="00CC02AC"/>
    <w:rsid w:val="00CE1582"/>
    <w:rsid w:val="00CE6389"/>
    <w:rsid w:val="00CF4F75"/>
    <w:rsid w:val="00D04EA4"/>
    <w:rsid w:val="00D07EB5"/>
    <w:rsid w:val="00D203CC"/>
    <w:rsid w:val="00D248FD"/>
    <w:rsid w:val="00D4484E"/>
    <w:rsid w:val="00D44BCB"/>
    <w:rsid w:val="00D53E12"/>
    <w:rsid w:val="00D70F4D"/>
    <w:rsid w:val="00DE3191"/>
    <w:rsid w:val="00DE658B"/>
    <w:rsid w:val="00DF2BA0"/>
    <w:rsid w:val="00DF7EF9"/>
    <w:rsid w:val="00E20E3D"/>
    <w:rsid w:val="00E22513"/>
    <w:rsid w:val="00E25BC8"/>
    <w:rsid w:val="00E2623D"/>
    <w:rsid w:val="00E62CC2"/>
    <w:rsid w:val="00E75CCC"/>
    <w:rsid w:val="00E817B8"/>
    <w:rsid w:val="00E8312B"/>
    <w:rsid w:val="00E92D94"/>
    <w:rsid w:val="00E937E9"/>
    <w:rsid w:val="00EB289A"/>
    <w:rsid w:val="00ED2334"/>
    <w:rsid w:val="00ED57B0"/>
    <w:rsid w:val="00ED5B34"/>
    <w:rsid w:val="00EE2A39"/>
    <w:rsid w:val="00EF2EFB"/>
    <w:rsid w:val="00F119D2"/>
    <w:rsid w:val="00F215E7"/>
    <w:rsid w:val="00F335F6"/>
    <w:rsid w:val="00F36CA4"/>
    <w:rsid w:val="00F47878"/>
    <w:rsid w:val="00F603F4"/>
    <w:rsid w:val="00F73163"/>
    <w:rsid w:val="00F900D4"/>
    <w:rsid w:val="00FA40CD"/>
    <w:rsid w:val="00FA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EBA2751"/>
  <w15:chartTrackingRefBased/>
  <w15:docId w15:val="{5ACA50D1-2D2B-4BFE-BF88-8E5CB6D81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9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uiPriority="9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  <w:sz w:val="16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1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  <w:sz w:val="20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CE638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CE638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CE638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703"/>
        <w:tab w:val="right" w:pos="94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703"/>
        <w:tab w:val="right" w:pos="9406"/>
      </w:tabs>
    </w:pPr>
  </w:style>
  <w:style w:type="character" w:styleId="PageNumber">
    <w:name w:val="page number"/>
    <w:basedOn w:val="DefaultParagraphFont"/>
    <w:uiPriority w:val="99"/>
  </w:style>
  <w:style w:type="numbering" w:customStyle="1" w:styleId="NoList1">
    <w:name w:val="No List1"/>
    <w:next w:val="NoList"/>
    <w:uiPriority w:val="99"/>
    <w:semiHidden/>
    <w:unhideWhenUsed/>
    <w:rsid w:val="00C77C24"/>
  </w:style>
  <w:style w:type="character" w:customStyle="1" w:styleId="Heading1Char">
    <w:name w:val="Heading 1 Char"/>
    <w:basedOn w:val="DefaultParagraphFont"/>
    <w:link w:val="Heading1"/>
    <w:rsid w:val="00C77C24"/>
    <w:rPr>
      <w:rFonts w:ascii="Arial" w:hAnsi="Arial"/>
      <w:b/>
      <w:bCs/>
      <w:sz w:val="22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9"/>
    <w:rsid w:val="00C77C24"/>
    <w:rPr>
      <w:rFonts w:ascii="Arial" w:hAnsi="Arial"/>
      <w:b/>
      <w:bCs/>
      <w:sz w:val="16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C77C24"/>
    <w:rPr>
      <w:rFonts w:ascii="Arial" w:hAnsi="Arial"/>
      <w:sz w:val="22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C77C24"/>
    <w:rPr>
      <w:rFonts w:ascii="Arial" w:hAnsi="Arial"/>
      <w:sz w:val="22"/>
      <w:szCs w:val="24"/>
      <w:lang w:val="en-US" w:eastAsia="en-US"/>
    </w:rPr>
  </w:style>
  <w:style w:type="paragraph" w:styleId="NormalIndent">
    <w:name w:val="Normal Indent"/>
    <w:basedOn w:val="Normal"/>
    <w:uiPriority w:val="99"/>
    <w:rsid w:val="00C77C24"/>
    <w:pPr>
      <w:autoSpaceDE w:val="0"/>
      <w:autoSpaceDN w:val="0"/>
      <w:adjustRightInd w:val="0"/>
      <w:ind w:left="720"/>
    </w:pPr>
    <w:rPr>
      <w:rFonts w:cs="Arial"/>
      <w:sz w:val="20"/>
      <w:szCs w:val="20"/>
      <w:lang w:eastAsia="zh-C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405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405"/>
    <w:rPr>
      <w:rFonts w:ascii="Arial" w:hAnsi="Arial"/>
      <w:i/>
      <w:iCs/>
      <w:color w:val="5B9BD5" w:themeColor="accent1"/>
      <w:sz w:val="22"/>
      <w:szCs w:val="24"/>
      <w:lang w:val="en-US" w:eastAsia="en-US"/>
    </w:rPr>
  </w:style>
  <w:style w:type="paragraph" w:styleId="BodyTextIndent">
    <w:name w:val="Body Text Indent"/>
    <w:basedOn w:val="Normal"/>
    <w:link w:val="BodyTextIndentChar"/>
    <w:rsid w:val="00977519"/>
    <w:pPr>
      <w:tabs>
        <w:tab w:val="left" w:pos="567"/>
        <w:tab w:val="left" w:pos="1440"/>
        <w:tab w:val="left" w:pos="2160"/>
        <w:tab w:val="left" w:pos="4176"/>
        <w:tab w:val="left" w:pos="8496"/>
      </w:tabs>
      <w:autoSpaceDE w:val="0"/>
      <w:autoSpaceDN w:val="0"/>
      <w:jc w:val="both"/>
    </w:pPr>
    <w:rPr>
      <w:rFonts w:ascii="Times" w:hAnsi="Times"/>
      <w:color w:val="000000"/>
      <w:sz w:val="20"/>
      <w:szCs w:val="20"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977519"/>
    <w:rPr>
      <w:rFonts w:ascii="Times" w:hAnsi="Times"/>
      <w:color w:val="000000"/>
      <w:lang w:eastAsia="en-US"/>
    </w:rPr>
  </w:style>
  <w:style w:type="paragraph" w:styleId="BodyText">
    <w:name w:val="Body Text"/>
    <w:basedOn w:val="Normal"/>
    <w:link w:val="BodyTextChar"/>
    <w:rsid w:val="00E92D9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E92D94"/>
    <w:rPr>
      <w:rFonts w:ascii="Arial" w:hAnsi="Arial"/>
      <w:sz w:val="22"/>
      <w:szCs w:val="24"/>
      <w:lang w:val="en-US" w:eastAsia="en-US"/>
    </w:rPr>
  </w:style>
  <w:style w:type="table" w:styleId="TableGrid">
    <w:name w:val="Table Grid"/>
    <w:basedOn w:val="TableNormal"/>
    <w:rsid w:val="00A51F5F"/>
    <w:rPr>
      <w:rFonts w:asciiTheme="minorHAnsi" w:hAnsiTheme="minorHAnsi" w:cstheme="minorBid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mptyLayoutCell">
    <w:name w:val="EmptyLayoutCell"/>
    <w:basedOn w:val="Normal"/>
    <w:rsid w:val="00A51F5F"/>
    <w:rPr>
      <w:rFonts w:ascii="Times New Roman" w:hAnsi="Times New Roman"/>
      <w:sz w:val="2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CE6389"/>
    <w:rPr>
      <w:rFonts w:asciiTheme="majorHAnsi" w:eastAsiaTheme="majorEastAsia" w:hAnsiTheme="majorHAnsi" w:cstheme="majorBidi"/>
      <w:color w:val="1F4D78" w:themeColor="accent1" w:themeShade="7F"/>
      <w:sz w:val="22"/>
      <w:szCs w:val="24"/>
      <w:lang w:val="en-US" w:eastAsia="en-US"/>
    </w:rPr>
  </w:style>
  <w:style w:type="character" w:customStyle="1" w:styleId="Heading7Char">
    <w:name w:val="Heading 7 Char"/>
    <w:basedOn w:val="DefaultParagraphFont"/>
    <w:link w:val="Heading7"/>
    <w:semiHidden/>
    <w:rsid w:val="00CE6389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semiHidden/>
    <w:rsid w:val="00CE6389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eastAsia="en-US"/>
    </w:rPr>
  </w:style>
  <w:style w:type="table" w:styleId="GridTable4-Accent5">
    <w:name w:val="Grid Table 4 Accent 5"/>
    <w:basedOn w:val="TableNormal"/>
    <w:uiPriority w:val="49"/>
    <w:rsid w:val="00CE638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37005E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itle">
    <w:name w:val="Title"/>
    <w:basedOn w:val="Normal"/>
    <w:link w:val="TitleChar"/>
    <w:qFormat/>
    <w:rsid w:val="00B95118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B95118"/>
    <w:rPr>
      <w:rFonts w:ascii="Arial" w:hAnsi="Arial"/>
      <w:b/>
      <w:bCs/>
      <w:sz w:val="22"/>
      <w:szCs w:val="24"/>
      <w:lang w:val="en-US" w:eastAsia="en-US"/>
    </w:rPr>
  </w:style>
  <w:style w:type="paragraph" w:styleId="Subtitle">
    <w:name w:val="Subtitle"/>
    <w:basedOn w:val="Normal"/>
    <w:link w:val="SubtitleChar"/>
    <w:qFormat/>
    <w:rsid w:val="00B95118"/>
    <w:pPr>
      <w:jc w:val="center"/>
    </w:pPr>
    <w:rPr>
      <w:rFonts w:cs="Arial"/>
      <w:b/>
      <w:bCs/>
      <w:color w:val="000000"/>
      <w:sz w:val="18"/>
      <w:szCs w:val="18"/>
    </w:rPr>
  </w:style>
  <w:style w:type="character" w:customStyle="1" w:styleId="SubtitleChar">
    <w:name w:val="Subtitle Char"/>
    <w:basedOn w:val="DefaultParagraphFont"/>
    <w:link w:val="Subtitle"/>
    <w:rsid w:val="00B95118"/>
    <w:rPr>
      <w:rFonts w:ascii="Arial" w:hAnsi="Arial" w:cs="Arial"/>
      <w:b/>
      <w:bCs/>
      <w:color w:val="000000"/>
      <w:sz w:val="18"/>
      <w:szCs w:val="18"/>
      <w:lang w:val="en-US" w:eastAsia="en-US"/>
    </w:rPr>
  </w:style>
  <w:style w:type="table" w:styleId="GridTable5Dark-Accent1">
    <w:name w:val="Grid Table 5 Dark Accent 1"/>
    <w:basedOn w:val="TableNormal"/>
    <w:uiPriority w:val="50"/>
    <w:rsid w:val="00B9511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ListParagraph">
    <w:name w:val="List Paragraph"/>
    <w:basedOn w:val="Normal"/>
    <w:uiPriority w:val="34"/>
    <w:qFormat/>
    <w:rsid w:val="00737A93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120"/>
      <w:ind w:left="720"/>
      <w:contextualSpacing/>
      <w:textAlignment w:val="baseline"/>
    </w:pPr>
    <w:rPr>
      <w:rFonts w:ascii="Times New Roman" w:hAnsi="Times New Roman"/>
      <w:sz w:val="24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8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SSCTools\NotificationWeeklyMeeting\NotifApprovalNo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495A3-86C4-425D-8B74-DF5A40903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NotifApprovalNote.dot</Template>
  <TotalTime>14</TotalTime>
  <Pages>1</Pages>
  <Words>199</Words>
  <Characters>1135</Characters>
  <Application>Microsoft Office Word</Application>
  <DocSecurity>0</DocSecurity>
  <Lines>66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ITU Normal.dot</vt:lpstr>
    </vt:vector>
  </TitlesOfParts>
  <Company>ITU</Company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ITU Normal.dot</dc:title>
  <dc:subject/>
  <dc:creator>Anghelone, Christine</dc:creator>
  <cp:keywords/>
  <dc:description/>
  <cp:lastModifiedBy>Tian, Wei</cp:lastModifiedBy>
  <cp:revision>11</cp:revision>
  <cp:lastPrinted>2019-05-08T14:57:00Z</cp:lastPrinted>
  <dcterms:created xsi:type="dcterms:W3CDTF">2025-09-23T13:51:00Z</dcterms:created>
  <dcterms:modified xsi:type="dcterms:W3CDTF">2026-05-22T15:42:00Z</dcterms:modified>
</cp:coreProperties>
</file>